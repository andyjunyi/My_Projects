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B3FA5" w14:textId="77777777" w:rsidR="004923F2" w:rsidRDefault="004923F2" w:rsidP="00C826C3">
      <w:pPr>
        <w:tabs>
          <w:tab w:val="right" w:pos="9639"/>
        </w:tabs>
      </w:pPr>
      <w:r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drawing>
          <wp:anchor distT="0" distB="0" distL="114300" distR="114300" simplePos="0" relativeHeight="251773952" behindDoc="1" locked="0" layoutInCell="1" allowOverlap="1" wp14:anchorId="7ABCC823" wp14:editId="3756D23D">
            <wp:simplePos x="0" y="0"/>
            <wp:positionH relativeFrom="column">
              <wp:posOffset>5903776</wp:posOffset>
            </wp:positionH>
            <wp:positionV relativeFrom="paragraph">
              <wp:posOffset>-5715</wp:posOffset>
            </wp:positionV>
            <wp:extent cx="593271" cy="593271"/>
            <wp:effectExtent l="0" t="0" r="0" b="0"/>
            <wp:wrapNone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1" cy="59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dr</w:t>
      </w:r>
      <w:r w:rsidRPr="006D3F3C">
        <w:rPr>
          <w:rFonts w:ascii="Arial Unicode MS" w:hAnsi="Arial Unicode MS" w:cs="Arial Unicode MS"/>
          <w:b/>
          <w:bCs/>
          <w:noProof/>
          <w:color w:val="FF0000"/>
          <w:sz w:val="64"/>
          <w:szCs w:val="64"/>
          <w:u w:val="single" w:color="FF0000"/>
        </w:rPr>
        <w:t>ea</w:t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m</w:t>
      </w:r>
      <w:r>
        <w:rPr>
          <w:rFonts w:ascii="Arial Unicode MS" w:hAnsi="Arial Unicode MS" w:cs="Arial Unicode MS" w:hint="eastAsia"/>
          <w:noProof/>
          <w:color w:val="215E99" w:themeColor="text2" w:themeTint="BF"/>
          <w:sz w:val="64"/>
          <w:szCs w:val="64"/>
        </w:rPr>
        <w:t xml:space="preserve"> 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[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dr</w:t>
      </w:r>
      <w:r w:rsidRPr="006D3F3C">
        <w:rPr>
          <w:rFonts w:ascii="Arial Unicode MS" w:hAnsi="Arial Unicode MS" w:cs="Arial Unicode MS"/>
          <w:noProof/>
          <w:color w:val="FF0000"/>
          <w:sz w:val="52"/>
          <w:szCs w:val="52"/>
          <w:u w:val="single" w:color="FF0000"/>
        </w:rPr>
        <w:t>i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m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]</w:t>
      </w:r>
      <w:r>
        <w:rPr>
          <w:rFonts w:hint="eastAsia"/>
        </w:rPr>
        <w:t xml:space="preserve"> </w:t>
      </w:r>
      <w:r w:rsidRPr="00BF4DD5">
        <w:rPr>
          <w:rFonts w:ascii="Arial Unicode MS" w:hAnsi="Arial Unicode MS" w:cs="Arial Unicode MS" w:hint="eastAsia"/>
          <w:noProof/>
          <w:color w:val="0E2841" w:themeColor="text2"/>
          <w:sz w:val="40"/>
          <w:szCs w:val="40"/>
        </w:rPr>
        <w:t>(名) 夢 (動) 做夢</w:t>
      </w:r>
      <w:r>
        <w:rPr>
          <w:rFonts w:ascii="Arial Unicode MS" w:hAnsi="Arial Unicode MS" w:cs="Arial Unicode MS"/>
          <w:noProof/>
          <w:color w:val="0E2841" w:themeColor="text2"/>
          <w:sz w:val="40"/>
          <w:szCs w:val="40"/>
        </w:rPr>
        <w:tab/>
      </w:r>
    </w:p>
    <w:p w14:paraId="5265470D" w14:textId="77777777" w:rsidR="004923F2" w:rsidRPr="00543713" w:rsidRDefault="004923F2" w:rsidP="00971F97">
      <w:pPr>
        <w:pStyle w:val="a9"/>
        <w:widowControl/>
        <w:numPr>
          <w:ilvl w:val="0"/>
          <w:numId w:val="1"/>
        </w:numPr>
        <w:spacing w:beforeLines="50" w:before="217"/>
        <w:ind w:left="510" w:hanging="425"/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</w:pP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 xml:space="preserve">Last night, I had a </w:t>
      </w:r>
      <w:r w:rsidRPr="006D3F3C">
        <w:rPr>
          <w:rFonts w:ascii="Arial Unicode MS" w:hAnsi="Arial Unicode MS" w:cs="Arial Unicode MS"/>
          <w:noProof/>
          <w:color w:val="0000FF"/>
          <w:sz w:val="48"/>
          <w:szCs w:val="48"/>
          <w:u w:val="single" w:color="0000FF"/>
        </w:rPr>
        <w:t>strange</w:t>
      </w: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 xml:space="preserve"> </w:t>
      </w:r>
      <w:r w:rsidRPr="006D3F3C">
        <w:rPr>
          <w:rFonts w:ascii="Arial Unicode MS" w:hAnsi="Arial Unicode MS" w:cs="Arial Unicode MS"/>
          <w:noProof/>
          <w:color w:val="FF0000"/>
          <w:sz w:val="48"/>
          <w:szCs w:val="48"/>
          <w:u w:val="single" w:color="FF0000"/>
        </w:rPr>
        <w:t>dream</w:t>
      </w: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>.</w:t>
      </w:r>
    </w:p>
    <w:p w14:paraId="12639AB6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</w:pP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昨晚我做了一個奇怪的</w:t>
      </w:r>
      <w:r w:rsidRPr="006D3F3C">
        <w:rPr>
          <w:rFonts w:ascii="Arial Unicode MS" w:hAnsi="Arial Unicode MS" w:cs="Arial Unicode MS" w:hint="eastAsia"/>
          <w:noProof/>
          <w:color w:val="FF0000"/>
          <w:sz w:val="40"/>
          <w:szCs w:val="40"/>
          <w:u w:val="single" w:color="FF0000"/>
        </w:rPr>
        <w:t>夢</w:t>
      </w: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。</w:t>
      </w:r>
    </w:p>
    <w:p w14:paraId="13031606" w14:textId="5FD0C2B5" w:rsidR="006D3F3C" w:rsidRPr="006D3F3C" w:rsidRDefault="006D3F3C" w:rsidP="006D3F3C">
      <w:pPr>
        <w:pStyle w:val="a9"/>
        <w:widowControl/>
        <w:numPr>
          <w:ilvl w:val="0"/>
          <w:numId w:val="74"/>
        </w:numPr>
        <w:spacing w:line="240" w:lineRule="auto"/>
        <w:ind w:left="907" w:hanging="340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  <w:r>
        <w:rPr>
          <w:rFonts w:ascii="Arial Unicode MS" w:hAnsi="Arial Unicode MS" w:cs="Arial Unicode MS"/>
          <w:noProof/>
          <w:color w:val="000000" w:themeColor="text1"/>
          <w:sz w:val="40"/>
          <w:szCs w:val="40"/>
        </w:rPr>
        <w:t>str</w:t>
      </w:r>
      <w:r w:rsidRPr="006D3F3C">
        <w:rPr>
          <w:rFonts w:ascii="Arial Unicode MS" w:hAnsi="Arial Unicode MS" w:cs="Arial Unicode MS"/>
          <w:noProof/>
          <w:color w:val="FF0000"/>
          <w:sz w:val="40"/>
          <w:szCs w:val="40"/>
          <w:u w:val="single" w:color="FF0000"/>
        </w:rPr>
        <w:t>a</w:t>
      </w:r>
      <w:r>
        <w:rPr>
          <w:rFonts w:ascii="Arial Unicode MS" w:hAnsi="Arial Unicode MS" w:cs="Arial Unicode MS"/>
          <w:noProof/>
          <w:color w:val="000000" w:themeColor="text1"/>
          <w:sz w:val="40"/>
          <w:szCs w:val="40"/>
        </w:rPr>
        <w:t>nge [str</w:t>
      </w:r>
      <w:r w:rsidRPr="006D3F3C">
        <w:rPr>
          <w:rFonts w:ascii="Arial Unicode MS" w:hAnsi="Arial Unicode MS" w:cs="Arial Unicode MS"/>
          <w:noProof/>
          <w:color w:val="FF0000"/>
          <w:sz w:val="40"/>
          <w:szCs w:val="40"/>
          <w:u w:val="single" w:color="FF0000"/>
        </w:rPr>
        <w:t>e</w:t>
      </w:r>
      <w:r>
        <w:rPr>
          <w:rFonts w:ascii="Arial Unicode MS" w:hAnsi="Arial Unicode MS" w:cs="Arial Unicode MS"/>
          <w:noProof/>
          <w:color w:val="000000" w:themeColor="text1"/>
          <w:sz w:val="40"/>
          <w:szCs w:val="40"/>
        </w:rPr>
        <w:t>ndʒ] (形) 奇怪的；陌生的</w:t>
      </w:r>
    </w:p>
    <w:p w14:paraId="1232FB8E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p w14:paraId="48E93C58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  <w:sectPr w:rsidR="004923F2" w:rsidSect="004923F2">
          <w:pgSz w:w="11907" w:h="7371"/>
          <w:pgMar w:top="567" w:right="1134" w:bottom="567" w:left="1134" w:header="851" w:footer="992" w:gutter="0"/>
          <w:pgNumType w:start="1"/>
          <w:cols w:space="425"/>
          <w:docGrid w:type="lines" w:linePitch="435"/>
        </w:sectPr>
      </w:pPr>
    </w:p>
    <w:p w14:paraId="36BCD9EE" w14:textId="77777777" w:rsidR="004923F2" w:rsidRDefault="004923F2" w:rsidP="00C826C3">
      <w:pPr>
        <w:tabs>
          <w:tab w:val="right" w:pos="9639"/>
        </w:tabs>
      </w:pPr>
      <w:r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lastRenderedPageBreak/>
        <w:drawing>
          <wp:anchor distT="0" distB="0" distL="114300" distR="114300" simplePos="0" relativeHeight="251776000" behindDoc="1" locked="0" layoutInCell="1" allowOverlap="1" wp14:anchorId="18CC3AD1" wp14:editId="6DF9106E">
            <wp:simplePos x="0" y="0"/>
            <wp:positionH relativeFrom="column">
              <wp:posOffset>5903776</wp:posOffset>
            </wp:positionH>
            <wp:positionV relativeFrom="paragraph">
              <wp:posOffset>-5715</wp:posOffset>
            </wp:positionV>
            <wp:extent cx="593271" cy="593271"/>
            <wp:effectExtent l="0" t="0" r="0" b="0"/>
            <wp:wrapNone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1" cy="59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easy</w:t>
      </w:r>
      <w:r>
        <w:rPr>
          <w:rFonts w:ascii="Arial Unicode MS" w:hAnsi="Arial Unicode MS" w:cs="Arial Unicode MS" w:hint="eastAsia"/>
          <w:noProof/>
          <w:color w:val="215E99" w:themeColor="text2" w:themeTint="BF"/>
          <w:sz w:val="64"/>
          <w:szCs w:val="64"/>
        </w:rPr>
        <w:t xml:space="preserve"> 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[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ˈizɪ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]</w:t>
      </w:r>
      <w:r>
        <w:rPr>
          <w:rFonts w:hint="eastAsia"/>
        </w:rPr>
        <w:t xml:space="preserve"> </w:t>
      </w:r>
      <w:r w:rsidRPr="00BF4DD5">
        <w:rPr>
          <w:rFonts w:ascii="Arial Unicode MS" w:hAnsi="Arial Unicode MS" w:cs="Arial Unicode MS" w:hint="eastAsia"/>
          <w:noProof/>
          <w:color w:val="0E2841" w:themeColor="text2"/>
          <w:sz w:val="40"/>
          <w:szCs w:val="40"/>
        </w:rPr>
        <w:t>(形) 容易的</w:t>
      </w:r>
      <w:r>
        <w:rPr>
          <w:rFonts w:ascii="Arial Unicode MS" w:hAnsi="Arial Unicode MS" w:cs="Arial Unicode MS"/>
          <w:noProof/>
          <w:color w:val="0E2841" w:themeColor="text2"/>
          <w:sz w:val="40"/>
          <w:szCs w:val="40"/>
        </w:rPr>
        <w:tab/>
      </w:r>
    </w:p>
    <w:p w14:paraId="060150C3" w14:textId="77777777" w:rsidR="004923F2" w:rsidRPr="00543713" w:rsidRDefault="004923F2" w:rsidP="00971F97">
      <w:pPr>
        <w:pStyle w:val="a9"/>
        <w:widowControl/>
        <w:numPr>
          <w:ilvl w:val="0"/>
          <w:numId w:val="1"/>
        </w:numPr>
        <w:spacing w:beforeLines="50" w:before="217"/>
        <w:ind w:left="510" w:hanging="425"/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</w:pP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>This math problem is very easy.</w:t>
      </w:r>
    </w:p>
    <w:p w14:paraId="7B83FF62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這道數學題非常簡單。</w:t>
      </w:r>
    </w:p>
    <w:p w14:paraId="11E95BCC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p w14:paraId="40736B10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  <w:sectPr w:rsidR="004923F2" w:rsidSect="004923F2">
          <w:pgSz w:w="11907" w:h="7371"/>
          <w:pgMar w:top="567" w:right="1134" w:bottom="567" w:left="1134" w:header="851" w:footer="992" w:gutter="0"/>
          <w:pgNumType w:start="1"/>
          <w:cols w:space="425"/>
          <w:docGrid w:type="lines" w:linePitch="435"/>
        </w:sectPr>
      </w:pPr>
    </w:p>
    <w:p w14:paraId="26DF295E" w14:textId="77777777" w:rsidR="004923F2" w:rsidRDefault="004923F2" w:rsidP="00C826C3">
      <w:pPr>
        <w:tabs>
          <w:tab w:val="right" w:pos="9639"/>
        </w:tabs>
      </w:pPr>
      <w:r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lastRenderedPageBreak/>
        <w:drawing>
          <wp:anchor distT="0" distB="0" distL="114300" distR="114300" simplePos="0" relativeHeight="251778048" behindDoc="1" locked="0" layoutInCell="1" allowOverlap="1" wp14:anchorId="06F8481F" wp14:editId="7DF37FFC">
            <wp:simplePos x="0" y="0"/>
            <wp:positionH relativeFrom="column">
              <wp:posOffset>5903776</wp:posOffset>
            </wp:positionH>
            <wp:positionV relativeFrom="paragraph">
              <wp:posOffset>-5715</wp:posOffset>
            </wp:positionV>
            <wp:extent cx="593271" cy="593271"/>
            <wp:effectExtent l="0" t="0" r="0" b="0"/>
            <wp:wrapNone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1" cy="59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past</w:t>
      </w:r>
      <w:r>
        <w:rPr>
          <w:rFonts w:ascii="Arial Unicode MS" w:hAnsi="Arial Unicode MS" w:cs="Arial Unicode MS" w:hint="eastAsia"/>
          <w:noProof/>
          <w:color w:val="215E99" w:themeColor="text2" w:themeTint="BF"/>
          <w:sz w:val="64"/>
          <w:szCs w:val="64"/>
        </w:rPr>
        <w:t xml:space="preserve"> 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[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pæst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]</w:t>
      </w:r>
      <w:r>
        <w:rPr>
          <w:rFonts w:hint="eastAsia"/>
        </w:rPr>
        <w:t xml:space="preserve"> </w:t>
      </w:r>
      <w:r w:rsidRPr="00BF4DD5">
        <w:rPr>
          <w:rFonts w:ascii="Arial Unicode MS" w:hAnsi="Arial Unicode MS" w:cs="Arial Unicode MS" w:hint="eastAsia"/>
          <w:noProof/>
          <w:color w:val="0E2841" w:themeColor="text2"/>
          <w:sz w:val="40"/>
          <w:szCs w:val="40"/>
        </w:rPr>
        <w:t>(形) 過去的 (名) 過去</w:t>
      </w:r>
      <w:r>
        <w:rPr>
          <w:rFonts w:ascii="Arial Unicode MS" w:hAnsi="Arial Unicode MS" w:cs="Arial Unicode MS"/>
          <w:noProof/>
          <w:color w:val="0E2841" w:themeColor="text2"/>
          <w:sz w:val="40"/>
          <w:szCs w:val="40"/>
        </w:rPr>
        <w:tab/>
      </w:r>
    </w:p>
    <w:p w14:paraId="5A42CBD8" w14:textId="77777777" w:rsidR="004923F2" w:rsidRPr="00543713" w:rsidRDefault="004923F2" w:rsidP="00971F97">
      <w:pPr>
        <w:pStyle w:val="a9"/>
        <w:widowControl/>
        <w:numPr>
          <w:ilvl w:val="0"/>
          <w:numId w:val="1"/>
        </w:numPr>
        <w:spacing w:beforeLines="50" w:before="217"/>
        <w:ind w:left="510" w:hanging="425"/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</w:pP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>In the past, people traveled by horse.</w:t>
      </w:r>
    </w:p>
    <w:p w14:paraId="4F930F5C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過去，人們靠馬出行。</w:t>
      </w:r>
    </w:p>
    <w:p w14:paraId="57C119DB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p w14:paraId="2609D3CE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  <w:sectPr w:rsidR="004923F2" w:rsidSect="004923F2">
          <w:pgSz w:w="11907" w:h="7371"/>
          <w:pgMar w:top="567" w:right="1134" w:bottom="567" w:left="1134" w:header="851" w:footer="992" w:gutter="0"/>
          <w:pgNumType w:start="1"/>
          <w:cols w:space="425"/>
          <w:docGrid w:type="lines" w:linePitch="435"/>
        </w:sectPr>
      </w:pPr>
    </w:p>
    <w:p w14:paraId="620F593B" w14:textId="77777777" w:rsidR="004923F2" w:rsidRDefault="004923F2" w:rsidP="00C826C3">
      <w:pPr>
        <w:tabs>
          <w:tab w:val="right" w:pos="9639"/>
        </w:tabs>
      </w:pPr>
      <w:r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lastRenderedPageBreak/>
        <w:drawing>
          <wp:anchor distT="0" distB="0" distL="114300" distR="114300" simplePos="0" relativeHeight="251780096" behindDoc="1" locked="0" layoutInCell="1" allowOverlap="1" wp14:anchorId="0181E5A1" wp14:editId="6F53075C">
            <wp:simplePos x="0" y="0"/>
            <wp:positionH relativeFrom="column">
              <wp:posOffset>5903776</wp:posOffset>
            </wp:positionH>
            <wp:positionV relativeFrom="paragraph">
              <wp:posOffset>-5715</wp:posOffset>
            </wp:positionV>
            <wp:extent cx="593271" cy="593271"/>
            <wp:effectExtent l="0" t="0" r="0" b="0"/>
            <wp:wrapNone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1" cy="59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dead</w:t>
      </w:r>
      <w:r>
        <w:rPr>
          <w:rFonts w:ascii="Arial Unicode MS" w:hAnsi="Arial Unicode MS" w:cs="Arial Unicode MS" w:hint="eastAsia"/>
          <w:noProof/>
          <w:color w:val="215E99" w:themeColor="text2" w:themeTint="BF"/>
          <w:sz w:val="64"/>
          <w:szCs w:val="64"/>
        </w:rPr>
        <w:t xml:space="preserve"> 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[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dɛd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]</w:t>
      </w:r>
      <w:r>
        <w:rPr>
          <w:rFonts w:hint="eastAsia"/>
        </w:rPr>
        <w:t xml:space="preserve"> </w:t>
      </w:r>
      <w:r w:rsidRPr="00BF4DD5">
        <w:rPr>
          <w:rFonts w:ascii="Arial Unicode MS" w:hAnsi="Arial Unicode MS" w:cs="Arial Unicode MS" w:hint="eastAsia"/>
          <w:noProof/>
          <w:color w:val="0E2841" w:themeColor="text2"/>
          <w:sz w:val="40"/>
          <w:szCs w:val="40"/>
        </w:rPr>
        <w:t>(形) 死的；無生命的</w:t>
      </w:r>
      <w:r>
        <w:rPr>
          <w:rFonts w:ascii="Arial Unicode MS" w:hAnsi="Arial Unicode MS" w:cs="Arial Unicode MS"/>
          <w:noProof/>
          <w:color w:val="0E2841" w:themeColor="text2"/>
          <w:sz w:val="40"/>
          <w:szCs w:val="40"/>
        </w:rPr>
        <w:tab/>
      </w:r>
    </w:p>
    <w:p w14:paraId="01DF0CA5" w14:textId="77777777" w:rsidR="004923F2" w:rsidRPr="00543713" w:rsidRDefault="004923F2" w:rsidP="00971F97">
      <w:pPr>
        <w:pStyle w:val="a9"/>
        <w:widowControl/>
        <w:numPr>
          <w:ilvl w:val="0"/>
          <w:numId w:val="1"/>
        </w:numPr>
        <w:spacing w:beforeLines="50" w:before="217"/>
        <w:ind w:left="510" w:hanging="425"/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</w:pP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>The flowers are dead because they didn’t get water.</w:t>
      </w:r>
    </w:p>
    <w:p w14:paraId="64F4D21B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這些花因為沒有水而死了。</w:t>
      </w:r>
    </w:p>
    <w:p w14:paraId="1F2D508C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p w14:paraId="2877C335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  <w:sectPr w:rsidR="004923F2" w:rsidSect="004923F2">
          <w:pgSz w:w="11907" w:h="7371"/>
          <w:pgMar w:top="567" w:right="1134" w:bottom="567" w:left="1134" w:header="851" w:footer="992" w:gutter="0"/>
          <w:pgNumType w:start="1"/>
          <w:cols w:space="425"/>
          <w:docGrid w:type="lines" w:linePitch="435"/>
        </w:sectPr>
      </w:pPr>
    </w:p>
    <w:p w14:paraId="15889283" w14:textId="77777777" w:rsidR="004923F2" w:rsidRDefault="004923F2" w:rsidP="00C826C3">
      <w:pPr>
        <w:tabs>
          <w:tab w:val="right" w:pos="9639"/>
        </w:tabs>
      </w:pPr>
      <w:r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lastRenderedPageBreak/>
        <w:drawing>
          <wp:anchor distT="0" distB="0" distL="114300" distR="114300" simplePos="0" relativeHeight="251782144" behindDoc="1" locked="0" layoutInCell="1" allowOverlap="1" wp14:anchorId="5F4E4543" wp14:editId="58C415D9">
            <wp:simplePos x="0" y="0"/>
            <wp:positionH relativeFrom="column">
              <wp:posOffset>5903776</wp:posOffset>
            </wp:positionH>
            <wp:positionV relativeFrom="paragraph">
              <wp:posOffset>-5715</wp:posOffset>
            </wp:positionV>
            <wp:extent cx="593271" cy="593271"/>
            <wp:effectExtent l="0" t="0" r="0" b="0"/>
            <wp:wrapNone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/>
                  </pic:nvPicPr>
                  <pic:blipFill>
                    <a:blip r:embed="rId7" cstate="print">
                      <a:alphaModFix amt="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71" cy="593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4DD5">
        <w:rPr>
          <w:rFonts w:ascii="Arial Unicode MS" w:hAnsi="Arial Unicode MS" w:cs="Arial Unicode MS"/>
          <w:b/>
          <w:bCs/>
          <w:noProof/>
          <w:color w:val="215E99" w:themeColor="text2" w:themeTint="BF"/>
          <w:sz w:val="64"/>
          <w:szCs w:val="64"/>
        </w:rPr>
        <w:t>date</w:t>
      </w:r>
      <w:r>
        <w:rPr>
          <w:rFonts w:ascii="Arial Unicode MS" w:hAnsi="Arial Unicode MS" w:cs="Arial Unicode MS" w:hint="eastAsia"/>
          <w:noProof/>
          <w:color w:val="215E99" w:themeColor="text2" w:themeTint="BF"/>
          <w:sz w:val="64"/>
          <w:szCs w:val="64"/>
        </w:rPr>
        <w:t xml:space="preserve"> 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[</w:t>
      </w:r>
      <w:r w:rsidRPr="00BF4DD5">
        <w:rPr>
          <w:rFonts w:ascii="Arial Unicode MS" w:hAnsi="Arial Unicode MS" w:cs="Arial Unicode MS"/>
          <w:noProof/>
          <w:color w:val="BF4E14" w:themeColor="accent2" w:themeShade="BF"/>
          <w:sz w:val="52"/>
          <w:szCs w:val="52"/>
        </w:rPr>
        <w:t>det</w:t>
      </w:r>
      <w:r w:rsidRPr="00543713">
        <w:rPr>
          <w:rFonts w:ascii="Arial Unicode MS" w:hAnsi="Arial Unicode MS" w:cs="Arial Unicode MS" w:hint="eastAsia"/>
          <w:noProof/>
          <w:color w:val="BF4E14" w:themeColor="accent2" w:themeShade="BF"/>
          <w:sz w:val="52"/>
          <w:szCs w:val="52"/>
        </w:rPr>
        <w:t>]</w:t>
      </w:r>
      <w:r>
        <w:rPr>
          <w:rFonts w:hint="eastAsia"/>
        </w:rPr>
        <w:t xml:space="preserve"> </w:t>
      </w:r>
      <w:r w:rsidRPr="00BF4DD5">
        <w:rPr>
          <w:rFonts w:ascii="Arial Unicode MS" w:hAnsi="Arial Unicode MS" w:cs="Arial Unicode MS" w:hint="eastAsia"/>
          <w:noProof/>
          <w:color w:val="0E2841" w:themeColor="text2"/>
          <w:sz w:val="40"/>
          <w:szCs w:val="40"/>
        </w:rPr>
        <w:t>(名) 日期；約會</w:t>
      </w:r>
      <w:r>
        <w:rPr>
          <w:rFonts w:ascii="Arial Unicode MS" w:hAnsi="Arial Unicode MS" w:cs="Arial Unicode MS"/>
          <w:noProof/>
          <w:color w:val="0E2841" w:themeColor="text2"/>
          <w:sz w:val="40"/>
          <w:szCs w:val="40"/>
        </w:rPr>
        <w:tab/>
      </w:r>
    </w:p>
    <w:p w14:paraId="33695F4B" w14:textId="77777777" w:rsidR="004923F2" w:rsidRPr="00543713" w:rsidRDefault="004923F2" w:rsidP="00971F97">
      <w:pPr>
        <w:pStyle w:val="a9"/>
        <w:widowControl/>
        <w:numPr>
          <w:ilvl w:val="0"/>
          <w:numId w:val="1"/>
        </w:numPr>
        <w:spacing w:beforeLines="50" w:before="217"/>
        <w:ind w:left="510" w:hanging="425"/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</w:pPr>
      <w:r w:rsidRPr="00BF4DD5">
        <w:rPr>
          <w:rFonts w:ascii="Arial Unicode MS" w:hAnsi="Arial Unicode MS" w:cs="Arial Unicode MS"/>
          <w:noProof/>
          <w:color w:val="0E2841" w:themeColor="text2"/>
          <w:sz w:val="48"/>
          <w:szCs w:val="48"/>
        </w:rPr>
        <w:t>What is today’s date?</w:t>
      </w:r>
    </w:p>
    <w:p w14:paraId="6C798075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  <w:r w:rsidRPr="00BF4DD5">
        <w:rPr>
          <w:rFonts w:ascii="Arial Unicode MS" w:hAnsi="Arial Unicode MS" w:cs="Arial Unicode MS" w:hint="eastAsia"/>
          <w:noProof/>
          <w:color w:val="4EA72E" w:themeColor="accent6"/>
          <w:sz w:val="40"/>
          <w:szCs w:val="40"/>
        </w:rPr>
        <w:t>今天是幾號？</w:t>
      </w:r>
    </w:p>
    <w:p w14:paraId="0C41FBE6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p w14:paraId="5A694F8A" w14:textId="77777777" w:rsidR="004923F2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  <w:sectPr w:rsidR="004923F2" w:rsidSect="004923F2">
          <w:pgSz w:w="11907" w:h="7371"/>
          <w:pgMar w:top="567" w:right="1134" w:bottom="567" w:left="1134" w:header="851" w:footer="992" w:gutter="0"/>
          <w:pgNumType w:start="1"/>
          <w:cols w:space="425"/>
          <w:docGrid w:type="lines" w:linePitch="435"/>
        </w:sectPr>
      </w:pPr>
    </w:p>
    <w:p w14:paraId="151D48B0" w14:textId="77777777" w:rsidR="004923F2" w:rsidRPr="00BC5D1A" w:rsidRDefault="004923F2" w:rsidP="00807FA2">
      <w:pPr>
        <w:widowControl/>
        <w:ind w:leftChars="160" w:left="512"/>
        <w:rPr>
          <w:rFonts w:ascii="Arial Unicode MS" w:hAnsi="Arial Unicode MS" w:cs="Arial Unicode MS"/>
          <w:noProof/>
          <w:color w:val="4EA72E" w:themeColor="accent6"/>
          <w:sz w:val="40"/>
          <w:szCs w:val="40"/>
        </w:rPr>
      </w:pPr>
    </w:p>
    <w:sectPr w:rsidR="004923F2" w:rsidRPr="00BC5D1A" w:rsidSect="004923F2">
      <w:type w:val="continuous"/>
      <w:pgSz w:w="11907" w:h="7371"/>
      <w:pgMar w:top="567" w:right="1134" w:bottom="567" w:left="1134" w:header="851" w:footer="992" w:gutter="0"/>
      <w:cols w:space="425"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891057" w14:textId="77777777" w:rsidR="00661D4B" w:rsidRDefault="00661D4B" w:rsidP="001F315E">
      <w:pPr>
        <w:spacing w:line="240" w:lineRule="auto"/>
      </w:pPr>
      <w:r>
        <w:separator/>
      </w:r>
    </w:p>
  </w:endnote>
  <w:endnote w:type="continuationSeparator" w:id="0">
    <w:p w14:paraId="2B4157AD" w14:textId="77777777" w:rsidR="00661D4B" w:rsidRDefault="00661D4B" w:rsidP="001F31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5753DC" w14:textId="77777777" w:rsidR="00661D4B" w:rsidRDefault="00661D4B" w:rsidP="001F315E">
      <w:pPr>
        <w:spacing w:line="240" w:lineRule="auto"/>
      </w:pPr>
      <w:r>
        <w:separator/>
      </w:r>
    </w:p>
  </w:footnote>
  <w:footnote w:type="continuationSeparator" w:id="0">
    <w:p w14:paraId="7647302A" w14:textId="77777777" w:rsidR="00661D4B" w:rsidRDefault="00661D4B" w:rsidP="001F31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5F7"/>
    <w:multiLevelType w:val="hybridMultilevel"/>
    <w:tmpl w:val="D88AB5F8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" w15:restartNumberingAfterBreak="1">
    <w:nsid w:val="01216DFA"/>
    <w:multiLevelType w:val="hybridMultilevel"/>
    <w:tmpl w:val="CE40EE0A"/>
    <w:lvl w:ilvl="0" w:tplc="46CECF5E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" w15:restartNumberingAfterBreak="0">
    <w:nsid w:val="0209451C"/>
    <w:multiLevelType w:val="hybridMultilevel"/>
    <w:tmpl w:val="EE1E7AB0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" w15:restartNumberingAfterBreak="0">
    <w:nsid w:val="033825EB"/>
    <w:multiLevelType w:val="hybridMultilevel"/>
    <w:tmpl w:val="A8568B22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" w15:restartNumberingAfterBreak="0">
    <w:nsid w:val="075613AC"/>
    <w:multiLevelType w:val="hybridMultilevel"/>
    <w:tmpl w:val="B574B548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" w15:restartNumberingAfterBreak="0">
    <w:nsid w:val="0C0F49FE"/>
    <w:multiLevelType w:val="hybridMultilevel"/>
    <w:tmpl w:val="BF4C3B00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" w15:restartNumberingAfterBreak="0">
    <w:nsid w:val="0E504E50"/>
    <w:multiLevelType w:val="hybridMultilevel"/>
    <w:tmpl w:val="2278AAA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7" w15:restartNumberingAfterBreak="0">
    <w:nsid w:val="0F3529E2"/>
    <w:multiLevelType w:val="hybridMultilevel"/>
    <w:tmpl w:val="DA1854BA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8" w15:restartNumberingAfterBreak="0">
    <w:nsid w:val="10CF08C4"/>
    <w:multiLevelType w:val="hybridMultilevel"/>
    <w:tmpl w:val="0CD6C1B2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9" w15:restartNumberingAfterBreak="0">
    <w:nsid w:val="117F71F5"/>
    <w:multiLevelType w:val="hybridMultilevel"/>
    <w:tmpl w:val="395250A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0" w15:restartNumberingAfterBreak="0">
    <w:nsid w:val="11CB4759"/>
    <w:multiLevelType w:val="hybridMultilevel"/>
    <w:tmpl w:val="E474F8EA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1" w15:restartNumberingAfterBreak="0">
    <w:nsid w:val="158676E0"/>
    <w:multiLevelType w:val="hybridMultilevel"/>
    <w:tmpl w:val="6572629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2" w15:restartNumberingAfterBreak="0">
    <w:nsid w:val="16C10CE3"/>
    <w:multiLevelType w:val="hybridMultilevel"/>
    <w:tmpl w:val="2BEEAFE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3" w15:restartNumberingAfterBreak="0">
    <w:nsid w:val="174C669B"/>
    <w:multiLevelType w:val="hybridMultilevel"/>
    <w:tmpl w:val="07824C32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4" w15:restartNumberingAfterBreak="0">
    <w:nsid w:val="1AF71F89"/>
    <w:multiLevelType w:val="hybridMultilevel"/>
    <w:tmpl w:val="03A06F0C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5" w15:restartNumberingAfterBreak="0">
    <w:nsid w:val="1B6120B8"/>
    <w:multiLevelType w:val="hybridMultilevel"/>
    <w:tmpl w:val="EE749888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6" w15:restartNumberingAfterBreak="0">
    <w:nsid w:val="1C993FCF"/>
    <w:multiLevelType w:val="hybridMultilevel"/>
    <w:tmpl w:val="6CBE23EA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7" w15:restartNumberingAfterBreak="0">
    <w:nsid w:val="1ED62A2E"/>
    <w:multiLevelType w:val="hybridMultilevel"/>
    <w:tmpl w:val="D8E8B80C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8" w15:restartNumberingAfterBreak="0">
    <w:nsid w:val="1F302F8C"/>
    <w:multiLevelType w:val="hybridMultilevel"/>
    <w:tmpl w:val="84320716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19" w15:restartNumberingAfterBreak="0">
    <w:nsid w:val="1F4C4B9E"/>
    <w:multiLevelType w:val="hybridMultilevel"/>
    <w:tmpl w:val="81DC3842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0" w15:restartNumberingAfterBreak="0">
    <w:nsid w:val="1FF700C9"/>
    <w:multiLevelType w:val="hybridMultilevel"/>
    <w:tmpl w:val="BB96DB7C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1" w15:restartNumberingAfterBreak="0">
    <w:nsid w:val="20713A5B"/>
    <w:multiLevelType w:val="hybridMultilevel"/>
    <w:tmpl w:val="C9BE358E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2" w15:restartNumberingAfterBreak="0">
    <w:nsid w:val="278A1926"/>
    <w:multiLevelType w:val="hybridMultilevel"/>
    <w:tmpl w:val="EC2E48A4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3" w15:restartNumberingAfterBreak="0">
    <w:nsid w:val="2B330659"/>
    <w:multiLevelType w:val="hybridMultilevel"/>
    <w:tmpl w:val="5E30D450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4" w15:restartNumberingAfterBreak="0">
    <w:nsid w:val="2E326073"/>
    <w:multiLevelType w:val="hybridMultilevel"/>
    <w:tmpl w:val="C3A2B0F6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5" w15:restartNumberingAfterBreak="0">
    <w:nsid w:val="2ED725B2"/>
    <w:multiLevelType w:val="hybridMultilevel"/>
    <w:tmpl w:val="AE50C8C8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6" w15:restartNumberingAfterBreak="0">
    <w:nsid w:val="2EFE0516"/>
    <w:multiLevelType w:val="hybridMultilevel"/>
    <w:tmpl w:val="79067E9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7" w15:restartNumberingAfterBreak="0">
    <w:nsid w:val="314865F6"/>
    <w:multiLevelType w:val="hybridMultilevel"/>
    <w:tmpl w:val="C9C0687A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8" w15:restartNumberingAfterBreak="0">
    <w:nsid w:val="320239DD"/>
    <w:multiLevelType w:val="hybridMultilevel"/>
    <w:tmpl w:val="2FB6BBC6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29" w15:restartNumberingAfterBreak="0">
    <w:nsid w:val="32C86A8B"/>
    <w:multiLevelType w:val="hybridMultilevel"/>
    <w:tmpl w:val="633A050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0" w15:restartNumberingAfterBreak="0">
    <w:nsid w:val="372B18A4"/>
    <w:multiLevelType w:val="hybridMultilevel"/>
    <w:tmpl w:val="E30CE4C8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1" w15:restartNumberingAfterBreak="0">
    <w:nsid w:val="38DA414F"/>
    <w:multiLevelType w:val="hybridMultilevel"/>
    <w:tmpl w:val="55EEE2E2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2" w15:restartNumberingAfterBreak="0">
    <w:nsid w:val="3A83743E"/>
    <w:multiLevelType w:val="hybridMultilevel"/>
    <w:tmpl w:val="7A14C9D4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3" w15:restartNumberingAfterBreak="0">
    <w:nsid w:val="3B8B72D6"/>
    <w:multiLevelType w:val="hybridMultilevel"/>
    <w:tmpl w:val="E77C26C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4" w15:restartNumberingAfterBreak="0">
    <w:nsid w:val="3C681D64"/>
    <w:multiLevelType w:val="hybridMultilevel"/>
    <w:tmpl w:val="80E8B3D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5" w15:restartNumberingAfterBreak="0">
    <w:nsid w:val="3DF23DD3"/>
    <w:multiLevelType w:val="hybridMultilevel"/>
    <w:tmpl w:val="EB70D934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6" w15:restartNumberingAfterBreak="0">
    <w:nsid w:val="41B86621"/>
    <w:multiLevelType w:val="hybridMultilevel"/>
    <w:tmpl w:val="ADECCED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7" w15:restartNumberingAfterBreak="0">
    <w:nsid w:val="45B74FB0"/>
    <w:multiLevelType w:val="hybridMultilevel"/>
    <w:tmpl w:val="9EE8BAC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8" w15:restartNumberingAfterBreak="0">
    <w:nsid w:val="45CF54FC"/>
    <w:multiLevelType w:val="hybridMultilevel"/>
    <w:tmpl w:val="FBB4C68C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39" w15:restartNumberingAfterBreak="0">
    <w:nsid w:val="48774324"/>
    <w:multiLevelType w:val="hybridMultilevel"/>
    <w:tmpl w:val="F772941C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0" w15:restartNumberingAfterBreak="0">
    <w:nsid w:val="4AE92394"/>
    <w:multiLevelType w:val="hybridMultilevel"/>
    <w:tmpl w:val="1D861B4C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1" w15:restartNumberingAfterBreak="0">
    <w:nsid w:val="4B774FBE"/>
    <w:multiLevelType w:val="hybridMultilevel"/>
    <w:tmpl w:val="DBEC9CFA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2" w15:restartNumberingAfterBreak="1">
    <w:nsid w:val="4C9D64D5"/>
    <w:multiLevelType w:val="hybridMultilevel"/>
    <w:tmpl w:val="F70C2EB8"/>
    <w:lvl w:ilvl="0" w:tplc="46CECF5E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3" w15:restartNumberingAfterBreak="0">
    <w:nsid w:val="4E3A588F"/>
    <w:multiLevelType w:val="hybridMultilevel"/>
    <w:tmpl w:val="66D45F5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4" w15:restartNumberingAfterBreak="0">
    <w:nsid w:val="5121328E"/>
    <w:multiLevelType w:val="hybridMultilevel"/>
    <w:tmpl w:val="636488F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5" w15:restartNumberingAfterBreak="0">
    <w:nsid w:val="524D1A6B"/>
    <w:multiLevelType w:val="hybridMultilevel"/>
    <w:tmpl w:val="3CDE9538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6" w15:restartNumberingAfterBreak="0">
    <w:nsid w:val="546740BC"/>
    <w:multiLevelType w:val="hybridMultilevel"/>
    <w:tmpl w:val="67D4B2D4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7" w15:restartNumberingAfterBreak="1">
    <w:nsid w:val="550F68CC"/>
    <w:multiLevelType w:val="hybridMultilevel"/>
    <w:tmpl w:val="660E885A"/>
    <w:lvl w:ilvl="0" w:tplc="46CECF5E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b w:val="0"/>
        <w:i w:val="0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8" w15:restartNumberingAfterBreak="0">
    <w:nsid w:val="568D16B8"/>
    <w:multiLevelType w:val="hybridMultilevel"/>
    <w:tmpl w:val="741A680E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49" w15:restartNumberingAfterBreak="0">
    <w:nsid w:val="5707714F"/>
    <w:multiLevelType w:val="hybridMultilevel"/>
    <w:tmpl w:val="6F2C6E02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0" w15:restartNumberingAfterBreak="0">
    <w:nsid w:val="58C96F33"/>
    <w:multiLevelType w:val="hybridMultilevel"/>
    <w:tmpl w:val="75466AFC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1" w15:restartNumberingAfterBreak="0">
    <w:nsid w:val="58D707E6"/>
    <w:multiLevelType w:val="hybridMultilevel"/>
    <w:tmpl w:val="8C20091C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2" w15:restartNumberingAfterBreak="0">
    <w:nsid w:val="59DE5BD5"/>
    <w:multiLevelType w:val="hybridMultilevel"/>
    <w:tmpl w:val="9BEE898E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3" w15:restartNumberingAfterBreak="0">
    <w:nsid w:val="5BCC641F"/>
    <w:multiLevelType w:val="hybridMultilevel"/>
    <w:tmpl w:val="7D42E50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4" w15:restartNumberingAfterBreak="0">
    <w:nsid w:val="5DB07D9B"/>
    <w:multiLevelType w:val="hybridMultilevel"/>
    <w:tmpl w:val="EA0455C0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5" w15:restartNumberingAfterBreak="0">
    <w:nsid w:val="5EDD00F8"/>
    <w:multiLevelType w:val="hybridMultilevel"/>
    <w:tmpl w:val="90D4B636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6" w15:restartNumberingAfterBreak="0">
    <w:nsid w:val="60E747E4"/>
    <w:multiLevelType w:val="hybridMultilevel"/>
    <w:tmpl w:val="89BC6066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7" w15:restartNumberingAfterBreak="0">
    <w:nsid w:val="62F92BA5"/>
    <w:multiLevelType w:val="hybridMultilevel"/>
    <w:tmpl w:val="41E2F9F0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8" w15:restartNumberingAfterBreak="0">
    <w:nsid w:val="63660535"/>
    <w:multiLevelType w:val="hybridMultilevel"/>
    <w:tmpl w:val="CBFE828A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59" w15:restartNumberingAfterBreak="0">
    <w:nsid w:val="65FE7EA1"/>
    <w:multiLevelType w:val="hybridMultilevel"/>
    <w:tmpl w:val="6218C1C4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0" w15:restartNumberingAfterBreak="0">
    <w:nsid w:val="6A8367E1"/>
    <w:multiLevelType w:val="hybridMultilevel"/>
    <w:tmpl w:val="DF80AD36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1" w15:restartNumberingAfterBreak="0">
    <w:nsid w:val="6BAE3FE9"/>
    <w:multiLevelType w:val="hybridMultilevel"/>
    <w:tmpl w:val="2D22EDFA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2" w15:restartNumberingAfterBreak="1">
    <w:nsid w:val="6DFA6857"/>
    <w:multiLevelType w:val="hybridMultilevel"/>
    <w:tmpl w:val="3EB077C2"/>
    <w:lvl w:ilvl="0" w:tplc="FBF69454">
      <w:start w:val="1"/>
      <w:numFmt w:val="bullet"/>
      <w:lvlText w:val=""/>
      <w:lvlJc w:val="left"/>
      <w:pPr>
        <w:ind w:left="565" w:hanging="480"/>
      </w:pPr>
      <w:rPr>
        <w:rFonts w:ascii="Wingdings" w:hAnsi="Wingdings" w:hint="default"/>
        <w:b w:val="0"/>
        <w:i w:val="0"/>
        <w:color w:val="156082" w:themeColor="accent1"/>
        <w:sz w:val="28"/>
      </w:rPr>
    </w:lvl>
    <w:lvl w:ilvl="1" w:tplc="04090003" w:tentative="1">
      <w:start w:val="1"/>
      <w:numFmt w:val="bullet"/>
      <w:lvlText w:val=""/>
      <w:lvlJc w:val="left"/>
      <w:pPr>
        <w:ind w:left="10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5" w:hanging="480"/>
      </w:pPr>
      <w:rPr>
        <w:rFonts w:ascii="Wingdings" w:hAnsi="Wingdings" w:hint="default"/>
      </w:rPr>
    </w:lvl>
  </w:abstractNum>
  <w:abstractNum w:abstractNumId="63" w15:restartNumberingAfterBreak="0">
    <w:nsid w:val="6F282E9F"/>
    <w:multiLevelType w:val="hybridMultilevel"/>
    <w:tmpl w:val="7F00B7E2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4" w15:restartNumberingAfterBreak="0">
    <w:nsid w:val="72115597"/>
    <w:multiLevelType w:val="hybridMultilevel"/>
    <w:tmpl w:val="6EEA9544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5" w15:restartNumberingAfterBreak="0">
    <w:nsid w:val="72724F2F"/>
    <w:multiLevelType w:val="hybridMultilevel"/>
    <w:tmpl w:val="17F0C51A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6" w15:restartNumberingAfterBreak="0">
    <w:nsid w:val="75BE3F56"/>
    <w:multiLevelType w:val="hybridMultilevel"/>
    <w:tmpl w:val="F140D892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7" w15:restartNumberingAfterBreak="0">
    <w:nsid w:val="77024D51"/>
    <w:multiLevelType w:val="hybridMultilevel"/>
    <w:tmpl w:val="C584CE7C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8" w15:restartNumberingAfterBreak="0">
    <w:nsid w:val="777A470F"/>
    <w:multiLevelType w:val="hybridMultilevel"/>
    <w:tmpl w:val="B100E128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69" w15:restartNumberingAfterBreak="0">
    <w:nsid w:val="7CBB669B"/>
    <w:multiLevelType w:val="hybridMultilevel"/>
    <w:tmpl w:val="166459C0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70" w15:restartNumberingAfterBreak="0">
    <w:nsid w:val="7CF05D93"/>
    <w:multiLevelType w:val="hybridMultilevel"/>
    <w:tmpl w:val="587E4280"/>
    <w:lvl w:ilvl="0" w:tplc="86CE2AFC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71" w15:restartNumberingAfterBreak="0">
    <w:nsid w:val="7DB153DB"/>
    <w:multiLevelType w:val="hybridMultilevel"/>
    <w:tmpl w:val="6234EFEA"/>
    <w:lvl w:ilvl="0" w:tplc="C0F61946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72" w15:restartNumberingAfterBreak="0">
    <w:nsid w:val="7F621A01"/>
    <w:multiLevelType w:val="hybridMultilevel"/>
    <w:tmpl w:val="BD1A489C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abstractNum w:abstractNumId="73" w15:restartNumberingAfterBreak="0">
    <w:nsid w:val="7FC62969"/>
    <w:multiLevelType w:val="hybridMultilevel"/>
    <w:tmpl w:val="CADE5CF2"/>
    <w:lvl w:ilvl="0" w:tplc="ED5CAC5A">
      <w:start w:val="1"/>
      <w:numFmt w:val="bullet"/>
      <w:lvlRestart w:val="0"/>
      <w:lvlText w:val=""/>
      <w:lvlJc w:val="left"/>
      <w:pPr>
        <w:ind w:left="994" w:hanging="482"/>
      </w:pPr>
      <w:rPr>
        <w:rFonts w:ascii="Wingdings" w:hAnsi="Wingdings" w:hint="default"/>
        <w:strike w:val="0"/>
        <w:dstrike w:val="0"/>
        <w:color w:val="4C94D8" w:themeColor="text2" w:themeTint="80"/>
        <w:sz w:val="28"/>
        <w:vertAlign w:val="baseline"/>
      </w:rPr>
    </w:lvl>
    <w:lvl w:ilvl="1" w:tplc="04090003" w:tentative="1">
      <w:start w:val="1"/>
      <w:numFmt w:val="bullet"/>
      <w:lvlText w:val=""/>
      <w:lvlJc w:val="left"/>
      <w:pPr>
        <w:ind w:left="147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1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9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5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2" w:hanging="480"/>
      </w:pPr>
      <w:rPr>
        <w:rFonts w:ascii="Wingdings" w:hAnsi="Wingdings" w:hint="default"/>
      </w:rPr>
    </w:lvl>
  </w:abstractNum>
  <w:num w:numId="1" w16cid:durableId="4135876">
    <w:abstractNumId w:val="62"/>
  </w:num>
  <w:num w:numId="2" w16cid:durableId="802508209">
    <w:abstractNumId w:val="42"/>
  </w:num>
  <w:num w:numId="3" w16cid:durableId="545069366">
    <w:abstractNumId w:val="47"/>
  </w:num>
  <w:num w:numId="4" w16cid:durableId="1327971918">
    <w:abstractNumId w:val="1"/>
  </w:num>
  <w:num w:numId="5" w16cid:durableId="790710084">
    <w:abstractNumId w:val="27"/>
  </w:num>
  <w:num w:numId="6" w16cid:durableId="1059591134">
    <w:abstractNumId w:val="48"/>
  </w:num>
  <w:num w:numId="7" w16cid:durableId="1941139192">
    <w:abstractNumId w:val="65"/>
  </w:num>
  <w:num w:numId="8" w16cid:durableId="1926454001">
    <w:abstractNumId w:val="4"/>
  </w:num>
  <w:num w:numId="9" w16cid:durableId="79570713">
    <w:abstractNumId w:val="18"/>
  </w:num>
  <w:num w:numId="10" w16cid:durableId="1024554333">
    <w:abstractNumId w:val="46"/>
  </w:num>
  <w:num w:numId="11" w16cid:durableId="1066954065">
    <w:abstractNumId w:val="13"/>
  </w:num>
  <w:num w:numId="12" w16cid:durableId="716709322">
    <w:abstractNumId w:val="72"/>
  </w:num>
  <w:num w:numId="13" w16cid:durableId="1731226028">
    <w:abstractNumId w:val="28"/>
  </w:num>
  <w:num w:numId="14" w16cid:durableId="1032655969">
    <w:abstractNumId w:val="73"/>
  </w:num>
  <w:num w:numId="15" w16cid:durableId="88278430">
    <w:abstractNumId w:val="16"/>
  </w:num>
  <w:num w:numId="16" w16cid:durableId="777794105">
    <w:abstractNumId w:val="58"/>
  </w:num>
  <w:num w:numId="17" w16cid:durableId="2096975108">
    <w:abstractNumId w:val="56"/>
  </w:num>
  <w:num w:numId="18" w16cid:durableId="1658419343">
    <w:abstractNumId w:val="39"/>
  </w:num>
  <w:num w:numId="19" w16cid:durableId="578566304">
    <w:abstractNumId w:val="2"/>
  </w:num>
  <w:num w:numId="20" w16cid:durableId="1163622736">
    <w:abstractNumId w:val="30"/>
  </w:num>
  <w:num w:numId="21" w16cid:durableId="409886489">
    <w:abstractNumId w:val="8"/>
  </w:num>
  <w:num w:numId="22" w16cid:durableId="602684326">
    <w:abstractNumId w:val="15"/>
  </w:num>
  <w:num w:numId="23" w16cid:durableId="661196330">
    <w:abstractNumId w:val="17"/>
  </w:num>
  <w:num w:numId="24" w16cid:durableId="2041516155">
    <w:abstractNumId w:val="71"/>
  </w:num>
  <w:num w:numId="25" w16cid:durableId="2076511610">
    <w:abstractNumId w:val="24"/>
  </w:num>
  <w:num w:numId="26" w16cid:durableId="1928151194">
    <w:abstractNumId w:val="3"/>
  </w:num>
  <w:num w:numId="27" w16cid:durableId="371270970">
    <w:abstractNumId w:val="61"/>
  </w:num>
  <w:num w:numId="28" w16cid:durableId="1030840483">
    <w:abstractNumId w:val="22"/>
  </w:num>
  <w:num w:numId="29" w16cid:durableId="1840191161">
    <w:abstractNumId w:val="60"/>
  </w:num>
  <w:num w:numId="30" w16cid:durableId="2075619949">
    <w:abstractNumId w:val="20"/>
  </w:num>
  <w:num w:numId="31" w16cid:durableId="1466695943">
    <w:abstractNumId w:val="5"/>
  </w:num>
  <w:num w:numId="32" w16cid:durableId="1827822985">
    <w:abstractNumId w:val="19"/>
  </w:num>
  <w:num w:numId="33" w16cid:durableId="1624382805">
    <w:abstractNumId w:val="66"/>
  </w:num>
  <w:num w:numId="34" w16cid:durableId="699010580">
    <w:abstractNumId w:val="31"/>
  </w:num>
  <w:num w:numId="35" w16cid:durableId="944003483">
    <w:abstractNumId w:val="57"/>
  </w:num>
  <w:num w:numId="36" w16cid:durableId="1839342364">
    <w:abstractNumId w:val="21"/>
  </w:num>
  <w:num w:numId="37" w16cid:durableId="2095736220">
    <w:abstractNumId w:val="49"/>
  </w:num>
  <w:num w:numId="38" w16cid:durableId="447898091">
    <w:abstractNumId w:val="32"/>
  </w:num>
  <w:num w:numId="39" w16cid:durableId="1132794954">
    <w:abstractNumId w:val="69"/>
  </w:num>
  <w:num w:numId="40" w16cid:durableId="990594027">
    <w:abstractNumId w:val="50"/>
  </w:num>
  <w:num w:numId="41" w16cid:durableId="886339146">
    <w:abstractNumId w:val="33"/>
  </w:num>
  <w:num w:numId="42" w16cid:durableId="1067461750">
    <w:abstractNumId w:val="68"/>
  </w:num>
  <w:num w:numId="43" w16cid:durableId="1161695025">
    <w:abstractNumId w:val="63"/>
  </w:num>
  <w:num w:numId="44" w16cid:durableId="1425107923">
    <w:abstractNumId w:val="36"/>
  </w:num>
  <w:num w:numId="45" w16cid:durableId="684332900">
    <w:abstractNumId w:val="10"/>
  </w:num>
  <w:num w:numId="46" w16cid:durableId="1122963825">
    <w:abstractNumId w:val="35"/>
  </w:num>
  <w:num w:numId="47" w16cid:durableId="112789040">
    <w:abstractNumId w:val="70"/>
  </w:num>
  <w:num w:numId="48" w16cid:durableId="1653409847">
    <w:abstractNumId w:val="52"/>
  </w:num>
  <w:num w:numId="49" w16cid:durableId="1116294721">
    <w:abstractNumId w:val="41"/>
  </w:num>
  <w:num w:numId="50" w16cid:durableId="571625913">
    <w:abstractNumId w:val="67"/>
  </w:num>
  <w:num w:numId="51" w16cid:durableId="1405448006">
    <w:abstractNumId w:val="12"/>
  </w:num>
  <w:num w:numId="52" w16cid:durableId="735663411">
    <w:abstractNumId w:val="54"/>
  </w:num>
  <w:num w:numId="53" w16cid:durableId="446658523">
    <w:abstractNumId w:val="44"/>
  </w:num>
  <w:num w:numId="54" w16cid:durableId="897204958">
    <w:abstractNumId w:val="7"/>
  </w:num>
  <w:num w:numId="55" w16cid:durableId="298190025">
    <w:abstractNumId w:val="29"/>
  </w:num>
  <w:num w:numId="56" w16cid:durableId="602422622">
    <w:abstractNumId w:val="0"/>
  </w:num>
  <w:num w:numId="57" w16cid:durableId="2096510327">
    <w:abstractNumId w:val="59"/>
  </w:num>
  <w:num w:numId="58" w16cid:durableId="1061901204">
    <w:abstractNumId w:val="14"/>
  </w:num>
  <w:num w:numId="59" w16cid:durableId="1683623991">
    <w:abstractNumId w:val="34"/>
  </w:num>
  <w:num w:numId="60" w16cid:durableId="346713716">
    <w:abstractNumId w:val="26"/>
  </w:num>
  <w:num w:numId="61" w16cid:durableId="885722049">
    <w:abstractNumId w:val="9"/>
  </w:num>
  <w:num w:numId="62" w16cid:durableId="1190099364">
    <w:abstractNumId w:val="53"/>
  </w:num>
  <w:num w:numId="63" w16cid:durableId="598485590">
    <w:abstractNumId w:val="55"/>
  </w:num>
  <w:num w:numId="64" w16cid:durableId="1645695660">
    <w:abstractNumId w:val="38"/>
  </w:num>
  <w:num w:numId="65" w16cid:durableId="1832597950">
    <w:abstractNumId w:val="64"/>
  </w:num>
  <w:num w:numId="66" w16cid:durableId="836580666">
    <w:abstractNumId w:val="23"/>
  </w:num>
  <w:num w:numId="67" w16cid:durableId="1339847336">
    <w:abstractNumId w:val="51"/>
  </w:num>
  <w:num w:numId="68" w16cid:durableId="2113087537">
    <w:abstractNumId w:val="11"/>
  </w:num>
  <w:num w:numId="69" w16cid:durableId="717898374">
    <w:abstractNumId w:val="43"/>
  </w:num>
  <w:num w:numId="70" w16cid:durableId="2029864592">
    <w:abstractNumId w:val="45"/>
  </w:num>
  <w:num w:numId="71" w16cid:durableId="437287779">
    <w:abstractNumId w:val="40"/>
  </w:num>
  <w:num w:numId="72" w16cid:durableId="1301112666">
    <w:abstractNumId w:val="25"/>
  </w:num>
  <w:num w:numId="73" w16cid:durableId="700671649">
    <w:abstractNumId w:val="6"/>
  </w:num>
  <w:num w:numId="74" w16cid:durableId="16662763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bordersDoNotSurroundHeader/>
  <w:bordersDoNotSurroundFooter/>
  <w:defaultTabStop w:val="48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713"/>
    <w:rsid w:val="00001FC0"/>
    <w:rsid w:val="00005F27"/>
    <w:rsid w:val="00011CD2"/>
    <w:rsid w:val="000122C3"/>
    <w:rsid w:val="00013D5E"/>
    <w:rsid w:val="000376A5"/>
    <w:rsid w:val="000537DB"/>
    <w:rsid w:val="0005681D"/>
    <w:rsid w:val="00063EC7"/>
    <w:rsid w:val="00084E1B"/>
    <w:rsid w:val="00090281"/>
    <w:rsid w:val="000A782F"/>
    <w:rsid w:val="000B5FE9"/>
    <w:rsid w:val="000C0D08"/>
    <w:rsid w:val="000C2BBC"/>
    <w:rsid w:val="000C2DE5"/>
    <w:rsid w:val="000D31AF"/>
    <w:rsid w:val="000D6C64"/>
    <w:rsid w:val="000E1AC6"/>
    <w:rsid w:val="000F4F8F"/>
    <w:rsid w:val="0011445D"/>
    <w:rsid w:val="001151A3"/>
    <w:rsid w:val="00127346"/>
    <w:rsid w:val="00127804"/>
    <w:rsid w:val="0013203C"/>
    <w:rsid w:val="001520BE"/>
    <w:rsid w:val="00175BD8"/>
    <w:rsid w:val="001A26F4"/>
    <w:rsid w:val="001D5746"/>
    <w:rsid w:val="001F102A"/>
    <w:rsid w:val="001F315E"/>
    <w:rsid w:val="002040A4"/>
    <w:rsid w:val="00211CC2"/>
    <w:rsid w:val="002358E4"/>
    <w:rsid w:val="002723AF"/>
    <w:rsid w:val="002A4FE2"/>
    <w:rsid w:val="002B1D1E"/>
    <w:rsid w:val="002B73A8"/>
    <w:rsid w:val="002D2489"/>
    <w:rsid w:val="002F2D4B"/>
    <w:rsid w:val="00301D36"/>
    <w:rsid w:val="00342587"/>
    <w:rsid w:val="003953DB"/>
    <w:rsid w:val="003C0773"/>
    <w:rsid w:val="003D5520"/>
    <w:rsid w:val="003E00F7"/>
    <w:rsid w:val="003F4E8D"/>
    <w:rsid w:val="00410CC2"/>
    <w:rsid w:val="00432799"/>
    <w:rsid w:val="004501DE"/>
    <w:rsid w:val="004923F2"/>
    <w:rsid w:val="004A790A"/>
    <w:rsid w:val="004B1EBA"/>
    <w:rsid w:val="004B1F4A"/>
    <w:rsid w:val="004C0F14"/>
    <w:rsid w:val="004C52C9"/>
    <w:rsid w:val="004C6809"/>
    <w:rsid w:val="004D2B06"/>
    <w:rsid w:val="004D54CF"/>
    <w:rsid w:val="004E079B"/>
    <w:rsid w:val="00505B8D"/>
    <w:rsid w:val="00514F03"/>
    <w:rsid w:val="00524C15"/>
    <w:rsid w:val="005254DF"/>
    <w:rsid w:val="005343A8"/>
    <w:rsid w:val="00543713"/>
    <w:rsid w:val="005473D0"/>
    <w:rsid w:val="005568BD"/>
    <w:rsid w:val="005B3749"/>
    <w:rsid w:val="005D1FC2"/>
    <w:rsid w:val="005D6E71"/>
    <w:rsid w:val="005D776E"/>
    <w:rsid w:val="005F3D82"/>
    <w:rsid w:val="005F7384"/>
    <w:rsid w:val="006027F8"/>
    <w:rsid w:val="006077C3"/>
    <w:rsid w:val="006149C1"/>
    <w:rsid w:val="006208BE"/>
    <w:rsid w:val="00634301"/>
    <w:rsid w:val="00636EA9"/>
    <w:rsid w:val="006424E7"/>
    <w:rsid w:val="006444DD"/>
    <w:rsid w:val="00661D4B"/>
    <w:rsid w:val="006832F1"/>
    <w:rsid w:val="006941CC"/>
    <w:rsid w:val="006D3F3C"/>
    <w:rsid w:val="006D5ECA"/>
    <w:rsid w:val="006E07C8"/>
    <w:rsid w:val="006F53CF"/>
    <w:rsid w:val="00701B83"/>
    <w:rsid w:val="00745E55"/>
    <w:rsid w:val="00747E67"/>
    <w:rsid w:val="00756536"/>
    <w:rsid w:val="007572E9"/>
    <w:rsid w:val="007762ED"/>
    <w:rsid w:val="007866A1"/>
    <w:rsid w:val="00792F53"/>
    <w:rsid w:val="007A6AE7"/>
    <w:rsid w:val="007C3418"/>
    <w:rsid w:val="007D7410"/>
    <w:rsid w:val="007D799C"/>
    <w:rsid w:val="007E098E"/>
    <w:rsid w:val="007F4B44"/>
    <w:rsid w:val="007F6D02"/>
    <w:rsid w:val="00807FA2"/>
    <w:rsid w:val="008601E6"/>
    <w:rsid w:val="00866FFE"/>
    <w:rsid w:val="008705AE"/>
    <w:rsid w:val="00887956"/>
    <w:rsid w:val="00890F9E"/>
    <w:rsid w:val="008A061A"/>
    <w:rsid w:val="008A22A5"/>
    <w:rsid w:val="008C00B6"/>
    <w:rsid w:val="008C2445"/>
    <w:rsid w:val="00900458"/>
    <w:rsid w:val="009012E2"/>
    <w:rsid w:val="00902B4D"/>
    <w:rsid w:val="009106E1"/>
    <w:rsid w:val="009204E8"/>
    <w:rsid w:val="00920ADC"/>
    <w:rsid w:val="00922B75"/>
    <w:rsid w:val="009319CB"/>
    <w:rsid w:val="00937F5A"/>
    <w:rsid w:val="00971F97"/>
    <w:rsid w:val="00981478"/>
    <w:rsid w:val="00995147"/>
    <w:rsid w:val="009A57B6"/>
    <w:rsid w:val="009E45C6"/>
    <w:rsid w:val="009E56D9"/>
    <w:rsid w:val="009F7F2D"/>
    <w:rsid w:val="00A148C8"/>
    <w:rsid w:val="00A14E38"/>
    <w:rsid w:val="00A62788"/>
    <w:rsid w:val="00A86DEE"/>
    <w:rsid w:val="00AA5E4E"/>
    <w:rsid w:val="00AC40DF"/>
    <w:rsid w:val="00AD3B13"/>
    <w:rsid w:val="00AE51DB"/>
    <w:rsid w:val="00B001EB"/>
    <w:rsid w:val="00B01B1C"/>
    <w:rsid w:val="00B0270B"/>
    <w:rsid w:val="00B378D7"/>
    <w:rsid w:val="00B54B4B"/>
    <w:rsid w:val="00B55659"/>
    <w:rsid w:val="00B63003"/>
    <w:rsid w:val="00B87CCA"/>
    <w:rsid w:val="00BA3705"/>
    <w:rsid w:val="00BA3F1F"/>
    <w:rsid w:val="00BB49BA"/>
    <w:rsid w:val="00BC0EA7"/>
    <w:rsid w:val="00BC2DC3"/>
    <w:rsid w:val="00BC5D1A"/>
    <w:rsid w:val="00C15FFB"/>
    <w:rsid w:val="00C168B3"/>
    <w:rsid w:val="00C75944"/>
    <w:rsid w:val="00C826C3"/>
    <w:rsid w:val="00CB09F9"/>
    <w:rsid w:val="00CB58E2"/>
    <w:rsid w:val="00CC0C3D"/>
    <w:rsid w:val="00CE6326"/>
    <w:rsid w:val="00CF718F"/>
    <w:rsid w:val="00D13437"/>
    <w:rsid w:val="00D24AEA"/>
    <w:rsid w:val="00D3156A"/>
    <w:rsid w:val="00D50ABF"/>
    <w:rsid w:val="00D5255F"/>
    <w:rsid w:val="00D627CD"/>
    <w:rsid w:val="00D77614"/>
    <w:rsid w:val="00D97E32"/>
    <w:rsid w:val="00DB03D6"/>
    <w:rsid w:val="00DE6BDD"/>
    <w:rsid w:val="00DF0EC7"/>
    <w:rsid w:val="00DF557C"/>
    <w:rsid w:val="00E115E5"/>
    <w:rsid w:val="00E1637C"/>
    <w:rsid w:val="00E61037"/>
    <w:rsid w:val="00E73D2C"/>
    <w:rsid w:val="00E90CD0"/>
    <w:rsid w:val="00EA14D0"/>
    <w:rsid w:val="00EB7D7D"/>
    <w:rsid w:val="00EC0C83"/>
    <w:rsid w:val="00EC3E37"/>
    <w:rsid w:val="00EE7535"/>
    <w:rsid w:val="00EF193F"/>
    <w:rsid w:val="00F117DE"/>
    <w:rsid w:val="00F11EB9"/>
    <w:rsid w:val="00F30A32"/>
    <w:rsid w:val="00F34681"/>
    <w:rsid w:val="00F372E7"/>
    <w:rsid w:val="00F51C0A"/>
    <w:rsid w:val="00F55CA3"/>
    <w:rsid w:val="00F577D2"/>
    <w:rsid w:val="00F61FB4"/>
    <w:rsid w:val="00F85BFB"/>
    <w:rsid w:val="00F935F3"/>
    <w:rsid w:val="00F93B8A"/>
    <w:rsid w:val="00F93CD9"/>
    <w:rsid w:val="00FA53A9"/>
    <w:rsid w:val="00FA7196"/>
    <w:rsid w:val="00FA7EA2"/>
    <w:rsid w:val="00FB17DC"/>
    <w:rsid w:val="00FC1ACB"/>
    <w:rsid w:val="00FD1A08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D51251"/>
  <w15:chartTrackingRefBased/>
  <w15:docId w15:val="{27EE86B3-B518-4A5D-A791-B043933C9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BD8"/>
    <w:pPr>
      <w:widowControl w:val="0"/>
      <w:adjustRightInd w:val="0"/>
      <w:snapToGrid w:val="0"/>
      <w:spacing w:after="0" w:line="180" w:lineRule="auto"/>
    </w:pPr>
    <w:rPr>
      <w:rFonts w:eastAsia="Arial Unicode MS"/>
      <w:sz w:val="32"/>
    </w:rPr>
  </w:style>
  <w:style w:type="paragraph" w:styleId="1">
    <w:name w:val="heading 1"/>
    <w:basedOn w:val="a"/>
    <w:next w:val="a"/>
    <w:link w:val="10"/>
    <w:uiPriority w:val="9"/>
    <w:qFormat/>
    <w:rsid w:val="005437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3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371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371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3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3713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3713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3713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3713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437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43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4371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43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43713"/>
    <w:rPr>
      <w:rFonts w:eastAsiaTheme="majorEastAsia" w:cstheme="majorBidi"/>
      <w:color w:val="0F4761" w:themeColor="accent1" w:themeShade="BF"/>
      <w:sz w:val="32"/>
    </w:rPr>
  </w:style>
  <w:style w:type="character" w:customStyle="1" w:styleId="60">
    <w:name w:val="標題 6 字元"/>
    <w:basedOn w:val="a0"/>
    <w:link w:val="6"/>
    <w:uiPriority w:val="9"/>
    <w:semiHidden/>
    <w:rsid w:val="00543713"/>
    <w:rPr>
      <w:rFonts w:eastAsiaTheme="majorEastAsia" w:cstheme="majorBidi"/>
      <w:color w:val="595959" w:themeColor="text1" w:themeTint="A6"/>
      <w:sz w:val="32"/>
    </w:rPr>
  </w:style>
  <w:style w:type="character" w:customStyle="1" w:styleId="70">
    <w:name w:val="標題 7 字元"/>
    <w:basedOn w:val="a0"/>
    <w:link w:val="7"/>
    <w:uiPriority w:val="9"/>
    <w:semiHidden/>
    <w:rsid w:val="00543713"/>
    <w:rPr>
      <w:rFonts w:eastAsiaTheme="majorEastAsia" w:cstheme="majorBidi"/>
      <w:color w:val="595959" w:themeColor="text1" w:themeTint="A6"/>
      <w:sz w:val="32"/>
    </w:rPr>
  </w:style>
  <w:style w:type="character" w:customStyle="1" w:styleId="80">
    <w:name w:val="標題 8 字元"/>
    <w:basedOn w:val="a0"/>
    <w:link w:val="8"/>
    <w:uiPriority w:val="9"/>
    <w:semiHidden/>
    <w:rsid w:val="00543713"/>
    <w:rPr>
      <w:rFonts w:eastAsiaTheme="majorEastAsia" w:cstheme="majorBidi"/>
      <w:color w:val="272727" w:themeColor="text1" w:themeTint="D8"/>
      <w:sz w:val="32"/>
    </w:rPr>
  </w:style>
  <w:style w:type="character" w:customStyle="1" w:styleId="90">
    <w:name w:val="標題 9 字元"/>
    <w:basedOn w:val="a0"/>
    <w:link w:val="9"/>
    <w:uiPriority w:val="9"/>
    <w:semiHidden/>
    <w:rsid w:val="00543713"/>
    <w:rPr>
      <w:rFonts w:eastAsiaTheme="majorEastAsia" w:cstheme="majorBidi"/>
      <w:color w:val="272727" w:themeColor="text1" w:themeTint="D8"/>
      <w:sz w:val="32"/>
    </w:rPr>
  </w:style>
  <w:style w:type="paragraph" w:styleId="a3">
    <w:name w:val="Title"/>
    <w:basedOn w:val="a"/>
    <w:next w:val="a"/>
    <w:link w:val="a4"/>
    <w:uiPriority w:val="10"/>
    <w:qFormat/>
    <w:rsid w:val="005437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43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37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437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37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43713"/>
    <w:rPr>
      <w:rFonts w:eastAsia="Arial Unicode MS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5437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37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3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43713"/>
    <w:rPr>
      <w:rFonts w:eastAsia="Arial Unicode MS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54371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315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F315E"/>
    <w:rPr>
      <w:rFonts w:eastAsia="Arial Unicode MS"/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F315E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F315E"/>
    <w:rPr>
      <w:rFonts w:eastAsia="Arial Unicode M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~WRL0854.tmp</Template>
  <TotalTime>2</TotalTime>
  <Pages>5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3</cp:revision>
  <dcterms:created xsi:type="dcterms:W3CDTF">2026-05-26T06:30:00Z</dcterms:created>
  <dcterms:modified xsi:type="dcterms:W3CDTF">2026-05-26T06:32:00Z</dcterms:modified>
</cp:coreProperties>
</file>